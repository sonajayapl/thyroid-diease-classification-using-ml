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37DBE" w14:textId="29646B4C" w:rsidR="00D077E9" w:rsidRDefault="003225FD" w:rsidP="00D70D02">
      <w:r>
        <w:rPr>
          <w:noProof/>
        </w:rPr>
        <w:drawing>
          <wp:inline distT="0" distB="0" distL="0" distR="0" wp14:anchorId="0C751E66" wp14:editId="7E59C7CC">
            <wp:extent cx="3819525" cy="29243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9" t="11918" r="26716" b="5602"/>
                    <a:stretch/>
                  </pic:blipFill>
                  <pic:spPr bwMode="auto">
                    <a:xfrm>
                      <a:off x="0" y="0"/>
                      <a:ext cx="3821253" cy="2925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2"/>
      </w:tblGrid>
      <w:tr w:rsidR="00D077E9" w14:paraId="10C38D9C" w14:textId="77777777" w:rsidTr="003225FD">
        <w:trPr>
          <w:trHeight w:val="1894"/>
        </w:trPr>
        <w:tc>
          <w:tcPr>
            <w:tcW w:w="7715" w:type="dxa"/>
            <w:tcBorders>
              <w:top w:val="nil"/>
              <w:left w:val="nil"/>
              <w:bottom w:val="nil"/>
              <w:right w:val="nil"/>
            </w:tcBorders>
          </w:tcPr>
          <w:p w14:paraId="45CBCE38" w14:textId="42DF5581" w:rsidR="00D077E9" w:rsidRDefault="00D077E9" w:rsidP="00D077E9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219F1696" wp14:editId="08A7F682">
                      <wp:extent cx="4899312" cy="169940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99312" cy="169940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3EC7A4" w14:textId="21403232" w:rsidR="00D077E9" w:rsidRDefault="00947313" w:rsidP="00D077E9">
                                  <w:pPr>
                                    <w:pStyle w:val="Title"/>
                                    <w:spacing w:after="0"/>
                                    <w:rPr>
                                      <w:lang w:val="en-IN"/>
                                    </w:rPr>
                                  </w:pPr>
                                  <w:r>
                                    <w:rPr>
                                      <w:lang w:val="en-IN"/>
                                    </w:rPr>
                                    <w:t>THYROID DISEASE CLASSIFICATION USING ML</w:t>
                                  </w:r>
                                </w:p>
                                <w:p w14:paraId="36D26FDF" w14:textId="77777777" w:rsidR="00947313" w:rsidRPr="00947313" w:rsidRDefault="00947313" w:rsidP="00D077E9">
                                  <w:pPr>
                                    <w:pStyle w:val="Title"/>
                                    <w:spacing w:after="0"/>
                                    <w:rPr>
                                      <w:lang w:val="en-IN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19F16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85.75pt;height:13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" filled="f" stroked="f" strokeweight=".5pt">
                      <v:textbox>
                        <w:txbxContent>
                          <w:p w14:paraId="1F3EC7A4" w14:textId="21403232" w:rsidR="00D077E9" w:rsidRDefault="00947313" w:rsidP="00D077E9">
                            <w:pPr>
                              <w:pStyle w:val="Title"/>
                              <w:spacing w:after="0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THYROID DISEASE CLASSIFICATION USING ML</w:t>
                            </w:r>
                          </w:p>
                          <w:p w14:paraId="36D26FDF" w14:textId="77777777" w:rsidR="00947313" w:rsidRPr="00947313" w:rsidRDefault="00947313" w:rsidP="00D077E9">
                            <w:pPr>
                              <w:pStyle w:val="Title"/>
                              <w:spacing w:after="0"/>
                              <w:rPr>
                                <w:lang w:val="en-IN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6B31F4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2747EC6" wp14:editId="7A30580E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2E29FA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E4CB688" w14:textId="77777777" w:rsidTr="003225FD">
        <w:trPr>
          <w:trHeight w:val="7636"/>
        </w:trPr>
        <w:tc>
          <w:tcPr>
            <w:tcW w:w="7715" w:type="dxa"/>
            <w:tcBorders>
              <w:top w:val="nil"/>
              <w:left w:val="nil"/>
              <w:bottom w:val="nil"/>
              <w:right w:val="nil"/>
            </w:tcBorders>
          </w:tcPr>
          <w:p w14:paraId="18C07199" w14:textId="3959CC97" w:rsidR="00D077E9" w:rsidRDefault="003225FD" w:rsidP="00D077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59A345" wp14:editId="7D09B65F">
                  <wp:extent cx="3691216" cy="1854344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72" t="11813" r="19510" b="8821"/>
                          <a:stretch/>
                        </pic:blipFill>
                        <pic:spPr bwMode="auto">
                          <a:xfrm>
                            <a:off x="0" y="0"/>
                            <a:ext cx="3692079" cy="1854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47313">
              <w:rPr>
                <w:noProof/>
              </w:rPr>
              <w:t>PROJECT FLOW</w:t>
            </w:r>
          </w:p>
          <w:p w14:paraId="3F3CC3BA" w14:textId="77777777" w:rsidR="00947313" w:rsidRDefault="00947313" w:rsidP="00947313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The user interacts with the UI to enter the input</w:t>
            </w:r>
          </w:p>
          <w:p w14:paraId="1AE13764" w14:textId="77777777" w:rsidR="00947313" w:rsidRDefault="00947313" w:rsidP="00947313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>
              <w:rPr>
                <w:noProof/>
              </w:rPr>
              <w:t>Entered input is analysed by the model which is integrated</w:t>
            </w:r>
          </w:p>
          <w:p w14:paraId="6DC70A5C" w14:textId="77777777" w:rsidR="00947313" w:rsidRDefault="00947313" w:rsidP="00947313">
            <w:pPr>
              <w:rPr>
                <w:noProof/>
              </w:rPr>
            </w:pPr>
            <w:r>
              <w:rPr>
                <w:noProof/>
              </w:rPr>
              <w:t>DEFINE PROBLEM/PROBLEM UNDERSTANDING</w:t>
            </w:r>
          </w:p>
          <w:p w14:paraId="5D74D66F" w14:textId="77777777" w:rsidR="00947313" w:rsidRDefault="00947313" w:rsidP="00947313">
            <w:pPr>
              <w:rPr>
                <w:noProof/>
              </w:rPr>
            </w:pPr>
            <w:r>
              <w:rPr>
                <w:noProof/>
              </w:rPr>
              <w:t>DATA COLLECTION&amp;PREPATION</w:t>
            </w:r>
          </w:p>
          <w:p w14:paraId="6D51FC31" w14:textId="77777777" w:rsidR="00947313" w:rsidRDefault="00947313" w:rsidP="00947313">
            <w:pPr>
              <w:rPr>
                <w:noProof/>
              </w:rPr>
            </w:pPr>
            <w:r>
              <w:rPr>
                <w:noProof/>
              </w:rPr>
              <w:t>EXPLORATORY DATA ANALYSIS</w:t>
            </w:r>
          </w:p>
          <w:p w14:paraId="5023CD51" w14:textId="77777777" w:rsidR="00947313" w:rsidRDefault="00947313" w:rsidP="00947313">
            <w:pPr>
              <w:rPr>
                <w:noProof/>
              </w:rPr>
            </w:pPr>
            <w:r>
              <w:rPr>
                <w:noProof/>
              </w:rPr>
              <w:t>MODEL BULIDING</w:t>
            </w:r>
          </w:p>
          <w:p w14:paraId="33B6D640" w14:textId="77777777" w:rsidR="00947313" w:rsidRDefault="00947313" w:rsidP="00947313">
            <w:pPr>
              <w:rPr>
                <w:noProof/>
              </w:rPr>
            </w:pPr>
            <w:r>
              <w:rPr>
                <w:noProof/>
              </w:rPr>
              <w:t>PERFOMANCE TESTIG&amp; HYPERPARAMETER</w:t>
            </w:r>
            <w:r w:rsidR="003225FD">
              <w:rPr>
                <w:noProof/>
              </w:rPr>
              <w:t xml:space="preserve"> TUNNING</w:t>
            </w:r>
          </w:p>
          <w:p w14:paraId="22DBDEA6" w14:textId="77777777" w:rsidR="003225FD" w:rsidRDefault="003225FD" w:rsidP="00947313">
            <w:pPr>
              <w:rPr>
                <w:noProof/>
              </w:rPr>
            </w:pPr>
            <w:r>
              <w:rPr>
                <w:noProof/>
              </w:rPr>
              <w:t>MODEL DEVELOPMENT</w:t>
            </w:r>
          </w:p>
          <w:p w14:paraId="5C77891F" w14:textId="77777777" w:rsidR="003225FD" w:rsidRDefault="003225FD" w:rsidP="00947313">
            <w:pPr>
              <w:rPr>
                <w:noProof/>
              </w:rPr>
            </w:pPr>
            <w:r>
              <w:rPr>
                <w:noProof/>
              </w:rPr>
              <w:t>PROJECT DEMONSTRATION”&amp;DOCUMENTATION</w:t>
            </w:r>
          </w:p>
          <w:p w14:paraId="6D0CBE4D" w14:textId="77777777" w:rsidR="003225FD" w:rsidRDefault="003225FD" w:rsidP="00947313">
            <w:pPr>
              <w:rPr>
                <w:noProof/>
              </w:rPr>
            </w:pPr>
            <w:r>
              <w:rPr>
                <w:noProof/>
              </w:rPr>
              <w:t xml:space="preserve">        PROJECT STRUCUTRE</w:t>
            </w:r>
          </w:p>
          <w:p w14:paraId="391C5098" w14:textId="450A9545" w:rsidR="003225FD" w:rsidRDefault="00593935" w:rsidP="0094731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6E69A6D" wp14:editId="31DC617E">
                      <wp:simplePos x="0" y="0"/>
                      <wp:positionH relativeFrom="column">
                        <wp:posOffset>2200191</wp:posOffset>
                      </wp:positionH>
                      <wp:positionV relativeFrom="page">
                        <wp:posOffset>-5422373</wp:posOffset>
                      </wp:positionV>
                      <wp:extent cx="3938905" cy="8267700"/>
                      <wp:effectExtent l="0" t="0" r="4445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26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FACFCB3" id="Rectangle 3" o:spid="_x0000_s1026" alt="white rectangle for text on cover" style="position:absolute;margin-left:173.25pt;margin-top:-426.95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" fillcolor="white [3212]" stroked="f" strokeweight="2pt">
                      <w10:wrap anchory="page"/>
                    </v:rect>
                  </w:pict>
                </mc:Fallback>
              </mc:AlternateContent>
            </w:r>
            <w:r w:rsidR="003225FD">
              <w:rPr>
                <w:noProof/>
              </w:rPr>
              <w:drawing>
                <wp:inline distT="0" distB="0" distL="0" distR="0" wp14:anchorId="2CFE755C" wp14:editId="36631B61">
                  <wp:extent cx="3415030" cy="175116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260" t="-239265" r="33965" b="275791"/>
                          <a:stretch/>
                        </pic:blipFill>
                        <pic:spPr bwMode="auto">
                          <a:xfrm>
                            <a:off x="0" y="0"/>
                            <a:ext cx="3416061" cy="1751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225FD">
              <w:rPr>
                <w:noProof/>
              </w:rPr>
              <w:drawing>
                <wp:inline distT="0" distB="0" distL="0" distR="0" wp14:anchorId="6AB2AE9B" wp14:editId="0CF7B08B">
                  <wp:extent cx="3251200" cy="2216989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72" t="14046" r="25785" b="5728"/>
                          <a:stretch/>
                        </pic:blipFill>
                        <pic:spPr bwMode="auto">
                          <a:xfrm>
                            <a:off x="0" y="0"/>
                            <a:ext cx="3252092" cy="22175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225FD">
              <w:rPr>
                <w:noProof/>
              </w:rPr>
              <w:drawing>
                <wp:inline distT="0" distB="0" distL="0" distR="0" wp14:anchorId="21C3D05F" wp14:editId="198D7ABB">
                  <wp:extent cx="5036910" cy="3311561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1" t="2169" r="30297" b="5932"/>
                          <a:stretch/>
                        </pic:blipFill>
                        <pic:spPr bwMode="auto">
                          <a:xfrm>
                            <a:off x="0" y="0"/>
                            <a:ext cx="5060378" cy="3326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225FD">
              <w:rPr>
                <w:noProof/>
              </w:rPr>
              <w:drawing>
                <wp:inline distT="0" distB="0" distL="0" distR="0" wp14:anchorId="3A60AAD5" wp14:editId="281DDAED">
                  <wp:extent cx="4770120" cy="316589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24" t="27990" r="31496" b="-746"/>
                          <a:stretch/>
                        </pic:blipFill>
                        <pic:spPr bwMode="auto">
                          <a:xfrm>
                            <a:off x="0" y="0"/>
                            <a:ext cx="4783170" cy="3174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9B1D8" w14:textId="7CFA0CEE" w:rsidR="0087605E" w:rsidRDefault="0087605E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FCEF249" w14:textId="61319CA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754A7F6" w14:textId="15BC5FA9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6AEA152" w14:textId="246FB935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D20E7D0" w14:textId="226A144B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A99534B" w14:textId="471D3A1D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74B4A85" w14:textId="2E769DF2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7960749" w14:textId="71A24219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8CEBD54" w14:textId="2E423049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C43223B" w14:textId="768516BC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AC61A50" w14:textId="4CEC5E2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2E5F2F0" w14:textId="6AA5AE10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1138396" w14:textId="14AC014A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5BA27A9" w14:textId="71904593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6CA07AC" w14:textId="4F952148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72AB228" w14:textId="2C016AB2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D66F10D" w14:textId="013A5705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628FF62" w14:textId="5DDA1EA7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3D6DFFC" w14:textId="355B8EE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48705C6" w14:textId="1AF53115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B68B64A" w14:textId="0B260F8D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E2F3F75" w14:textId="05A23DE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C2E7F72" w14:textId="5EDC03CA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98A523F" w14:textId="0A820A04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9C6E7BD" w14:textId="1EB4FE8D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096263D" w14:textId="3B45C2C9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E4E5D93" w14:textId="1F68D853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143FAED0" w14:textId="6A22200D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A347F4B" w14:textId="5679C87F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             THANK YOU</w:t>
      </w:r>
    </w:p>
    <w:p w14:paraId="190D9EF5" w14:textId="1B68A090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BY- SONA.J</w:t>
      </w:r>
    </w:p>
    <w:p w14:paraId="17E485FD" w14:textId="7C0CD057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SUSIPRIYA.V</w:t>
      </w:r>
    </w:p>
    <w:p w14:paraId="12A18D73" w14:textId="6CE47CE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THANISHA.M</w:t>
      </w:r>
    </w:p>
    <w:p w14:paraId="1499A01D" w14:textId="18D80D3D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                                                  SUDHADEVI.G</w:t>
      </w:r>
    </w:p>
    <w:p w14:paraId="3D57829A" w14:textId="613A2D1A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FE13283" w14:textId="4D5B8CED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C3A48EC" w14:textId="730C63F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3D64F472" w14:textId="650285EA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CD84D4E" w14:textId="011A8760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71C81FC6" w14:textId="2577EE16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4F58A74" w14:textId="5ACD2A0E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BD3317B" w14:textId="401DFFB8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9E80CFC" w14:textId="364702E7" w:rsid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5D472C36" w14:textId="77777777" w:rsidR="00593935" w:rsidRPr="00593935" w:rsidRDefault="00593935" w:rsidP="00DF027C">
      <w:pPr>
        <w:rPr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sectPr w:rsidR="00593935" w:rsidRPr="00593935" w:rsidSect="00DF027C">
      <w:headerReference w:type="default" r:id="rId13"/>
      <w:footerReference w:type="default" r:id="rId14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202851" w14:textId="77777777" w:rsidR="006613C2" w:rsidRDefault="006613C2">
      <w:r>
        <w:separator/>
      </w:r>
    </w:p>
    <w:p w14:paraId="57B7990B" w14:textId="77777777" w:rsidR="006613C2" w:rsidRDefault="006613C2"/>
  </w:endnote>
  <w:endnote w:type="continuationSeparator" w:id="0">
    <w:p w14:paraId="2CA89667" w14:textId="77777777" w:rsidR="006613C2" w:rsidRDefault="006613C2">
      <w:r>
        <w:continuationSeparator/>
      </w:r>
    </w:p>
    <w:p w14:paraId="5A9EAB75" w14:textId="77777777" w:rsidR="006613C2" w:rsidRDefault="006613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7FE579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2931B6A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6E00B" w14:textId="77777777" w:rsidR="006613C2" w:rsidRDefault="006613C2">
      <w:r>
        <w:separator/>
      </w:r>
    </w:p>
    <w:p w14:paraId="20BDCADC" w14:textId="77777777" w:rsidR="006613C2" w:rsidRDefault="006613C2"/>
  </w:footnote>
  <w:footnote w:type="continuationSeparator" w:id="0">
    <w:p w14:paraId="4AD07883" w14:textId="77777777" w:rsidR="006613C2" w:rsidRDefault="006613C2">
      <w:r>
        <w:continuationSeparator/>
      </w:r>
    </w:p>
    <w:p w14:paraId="3AAC1202" w14:textId="77777777" w:rsidR="006613C2" w:rsidRDefault="006613C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BF21CAA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2C6B3F2" w14:textId="77777777" w:rsidR="00D077E9" w:rsidRDefault="00D077E9">
          <w:pPr>
            <w:pStyle w:val="Header"/>
          </w:pPr>
        </w:p>
      </w:tc>
    </w:tr>
  </w:tbl>
  <w:p w14:paraId="62425FC0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F798D"/>
    <w:multiLevelType w:val="hybridMultilevel"/>
    <w:tmpl w:val="E9A8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attachedTemplate r:id="rId1"/>
  <w:revisionView w:inkAnnotations="0"/>
  <w:defaultTabStop w:val="720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313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225FD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93935"/>
    <w:rsid w:val="005F1BB0"/>
    <w:rsid w:val="00656C4D"/>
    <w:rsid w:val="006613C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47313"/>
    <w:rsid w:val="00966B81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DA53D"/>
  <w15:docId w15:val="{1739CE53-DB30-4731-9DB6-EE2B9328A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947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COT\AppData\Local\Microsoft\Office\16.0\DTS\en-US%7bC6EC7902-96BA-4D3D-A553-6543B4F7728C%7d\%7bAAE21F0F-07D6-41C3-B2CB-CFF49209DF9C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{AAE21F0F-07D6-41C3-B2CB-CFF49209DF9C}tf16392850_win32</Template>
  <TotalTime>15</TotalTime>
  <Pages>5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ELCOT</dc:creator>
  <cp:keywords/>
  <cp:lastModifiedBy>ELCOT</cp:lastModifiedBy>
  <cp:revision>1</cp:revision>
  <cp:lastPrinted>2006-08-01T17:47:00Z</cp:lastPrinted>
  <dcterms:created xsi:type="dcterms:W3CDTF">2023-04-15T08:53:00Z</dcterms:created>
  <dcterms:modified xsi:type="dcterms:W3CDTF">2023-04-15T09:08:00Z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